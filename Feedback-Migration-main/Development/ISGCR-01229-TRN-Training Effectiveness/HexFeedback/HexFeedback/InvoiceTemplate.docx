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630" w:type="dxa"/>
        <w:tblInd w:w="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/>
      </w:tblPr>
      <w:tblGrid>
        <w:gridCol w:w="9630"/>
      </w:tblGrid>
      <w:tr w:rsidR="005B3D3B" w:rsidTr="006B596A">
        <w:trPr>
          <w:trHeight w:val="405"/>
        </w:trPr>
        <w:tc>
          <w:tcPr>
            <w:tcW w:w="9630" w:type="dxa"/>
            <w:shd w:val="clear" w:color="auto" w:fill="D9D9D9"/>
            <w:vAlign w:val="center"/>
          </w:tcPr>
          <w:p w:rsidR="005B3D3B" w:rsidRDefault="005B3D3B" w:rsidP="005B3D3B">
            <w:pPr>
              <w:jc w:val="center"/>
              <w:rPr>
                <w:b/>
                <w:sz w:val="24"/>
              </w:rPr>
            </w:pPr>
            <w:r w:rsidRPr="005B3D3B">
              <w:rPr>
                <w:b/>
                <w:sz w:val="24"/>
              </w:rPr>
              <w:t xml:space="preserve">Level 1 </w:t>
            </w:r>
            <w:r w:rsidR="0059737B" w:rsidRPr="005B3D3B">
              <w:rPr>
                <w:b/>
                <w:sz w:val="24"/>
              </w:rPr>
              <w:t>Reactionaries</w:t>
            </w:r>
            <w:r w:rsidRPr="005B3D3B">
              <w:rPr>
                <w:b/>
                <w:sz w:val="24"/>
              </w:rPr>
              <w:t xml:space="preserve"> Feedback Analysis</w:t>
            </w:r>
          </w:p>
        </w:tc>
      </w:tr>
    </w:tbl>
    <w:p w:rsidR="005B3D3B" w:rsidRDefault="005B3D3B"/>
    <w:tbl>
      <w:tblPr>
        <w:tblW w:w="9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000"/>
      </w:tblPr>
      <w:tblGrid>
        <w:gridCol w:w="9648"/>
      </w:tblGrid>
      <w:tr w:rsidR="005B3D3B" w:rsidTr="006B596A">
        <w:tc>
          <w:tcPr>
            <w:tcW w:w="9648" w:type="dxa"/>
          </w:tcPr>
          <w:p w:rsidR="005B3D3B" w:rsidRDefault="005B3D3B" w:rsidP="002057B4">
            <w:pPr>
              <w:pStyle w:val="Heading4"/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Details</w:t>
            </w:r>
          </w:p>
          <w:p w:rsidR="006B596A" w:rsidRPr="00197244" w:rsidRDefault="006B596A" w:rsidP="002057B4">
            <w:pPr>
              <w:jc w:val="both"/>
              <w:rPr>
                <w:b/>
              </w:rPr>
            </w:pPr>
          </w:p>
          <w:p w:rsidR="005B3D3B" w:rsidRPr="00CF07EB" w:rsidRDefault="005B3D3B" w:rsidP="002057B4">
            <w:pPr>
              <w:jc w:val="both"/>
              <w:rPr>
                <w:i/>
                <w:sz w:val="22"/>
                <w:szCs w:val="22"/>
              </w:rPr>
            </w:pPr>
            <w:r>
              <w:rPr>
                <w:b/>
                <w:sz w:val="24"/>
              </w:rPr>
              <w:t>Course Title</w:t>
            </w:r>
            <w:r w:rsidR="0059737B">
              <w:rPr>
                <w:b/>
                <w:sz w:val="24"/>
              </w:rPr>
              <w:t xml:space="preserve">     </w:t>
            </w:r>
            <w:r>
              <w:rPr>
                <w:b/>
                <w:sz w:val="24"/>
              </w:rPr>
              <w:t>:</w:t>
            </w:r>
            <w:r w:rsidR="005B7769">
              <w:rPr>
                <w:b/>
                <w:sz w:val="24"/>
              </w:rPr>
              <w:t xml:space="preserve">  </w:t>
            </w:r>
            <w:r w:rsidR="00B9179B" w:rsidRPr="00B9179B">
              <w:rPr>
                <w:i/>
                <w:color w:val="4F81BD"/>
                <w:sz w:val="22"/>
                <w:szCs w:val="22"/>
              </w:rPr>
              <w:t>Course</w:t>
            </w:r>
            <w:r w:rsidR="00B9179B">
              <w:rPr>
                <w:i/>
                <w:color w:val="4F81BD"/>
                <w:sz w:val="22"/>
                <w:szCs w:val="22"/>
              </w:rPr>
              <w:t>_</w:t>
            </w:r>
            <w:r w:rsidR="00B9179B" w:rsidRPr="00B9179B">
              <w:rPr>
                <w:i/>
                <w:color w:val="4F81BD"/>
                <w:sz w:val="22"/>
                <w:szCs w:val="22"/>
              </w:rPr>
              <w:t>Title</w:t>
            </w:r>
            <w:r w:rsidR="005B7769">
              <w:rPr>
                <w:b/>
                <w:sz w:val="24"/>
              </w:rPr>
              <w:t xml:space="preserve">                       </w:t>
            </w:r>
            <w:r w:rsidR="0059737B">
              <w:rPr>
                <w:b/>
                <w:sz w:val="24"/>
              </w:rPr>
              <w:t xml:space="preserve">            </w:t>
            </w:r>
            <w:r>
              <w:rPr>
                <w:b/>
                <w:sz w:val="24"/>
              </w:rPr>
              <w:t>Course Date(s)</w:t>
            </w:r>
            <w:r w:rsidR="0059737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r>
              <w:rPr>
                <w:sz w:val="24"/>
              </w:rPr>
              <w:t xml:space="preserve"> </w:t>
            </w:r>
            <w:r w:rsidR="00DA1139" w:rsidRPr="00CF07EB">
              <w:rPr>
                <w:i/>
                <w:color w:val="00B0F0"/>
                <w:sz w:val="22"/>
                <w:szCs w:val="22"/>
              </w:rPr>
              <w:t>01</w:t>
            </w:r>
            <w:r w:rsidR="00C254CA" w:rsidRPr="00CF07EB">
              <w:rPr>
                <w:i/>
                <w:color w:val="00B0F0"/>
                <w:sz w:val="22"/>
                <w:szCs w:val="22"/>
              </w:rPr>
              <w:t>/0</w:t>
            </w:r>
            <w:r w:rsidR="00DA1139" w:rsidRPr="00CF07EB">
              <w:rPr>
                <w:i/>
                <w:color w:val="00B0F0"/>
                <w:sz w:val="22"/>
                <w:szCs w:val="22"/>
              </w:rPr>
              <w:t>4</w:t>
            </w:r>
            <w:r w:rsidR="001B0762" w:rsidRPr="00CF07EB">
              <w:rPr>
                <w:i/>
                <w:color w:val="00B0F0"/>
                <w:sz w:val="22"/>
                <w:szCs w:val="22"/>
              </w:rPr>
              <w:t>/</w:t>
            </w:r>
            <w:r w:rsidR="00C254CA" w:rsidRPr="00CF07EB">
              <w:rPr>
                <w:i/>
                <w:color w:val="00B0F0"/>
                <w:sz w:val="22"/>
                <w:szCs w:val="22"/>
              </w:rPr>
              <w:t>11</w:t>
            </w:r>
            <w:r w:rsidR="001B0762" w:rsidRPr="00CF07EB">
              <w:rPr>
                <w:i/>
                <w:color w:val="00B0F0"/>
                <w:sz w:val="22"/>
                <w:szCs w:val="22"/>
              </w:rPr>
              <w:t xml:space="preserve"> – </w:t>
            </w:r>
            <w:r w:rsidR="00DA1139" w:rsidRPr="00CF07EB">
              <w:rPr>
                <w:i/>
                <w:color w:val="00B0F0"/>
                <w:sz w:val="22"/>
                <w:szCs w:val="22"/>
              </w:rPr>
              <w:t>07</w:t>
            </w:r>
            <w:r w:rsidR="001B0762" w:rsidRPr="00CF07EB">
              <w:rPr>
                <w:i/>
                <w:color w:val="00B0F0"/>
                <w:sz w:val="22"/>
                <w:szCs w:val="22"/>
              </w:rPr>
              <w:t>/</w:t>
            </w:r>
            <w:r w:rsidR="00752E0A" w:rsidRPr="00CF07EB">
              <w:rPr>
                <w:i/>
                <w:color w:val="00B0F0"/>
                <w:sz w:val="22"/>
                <w:szCs w:val="22"/>
              </w:rPr>
              <w:t>0</w:t>
            </w:r>
            <w:r w:rsidR="00DA1139" w:rsidRPr="00CF07EB">
              <w:rPr>
                <w:i/>
                <w:color w:val="00B0F0"/>
                <w:sz w:val="22"/>
                <w:szCs w:val="22"/>
              </w:rPr>
              <w:t>4</w:t>
            </w:r>
            <w:r w:rsidR="001B0762" w:rsidRPr="00CF07EB">
              <w:rPr>
                <w:i/>
                <w:color w:val="00B0F0"/>
                <w:sz w:val="22"/>
                <w:szCs w:val="22"/>
              </w:rPr>
              <w:t>/1</w:t>
            </w:r>
            <w:r w:rsidR="00752E0A" w:rsidRPr="00CF07EB">
              <w:rPr>
                <w:i/>
                <w:color w:val="00B0F0"/>
                <w:sz w:val="22"/>
                <w:szCs w:val="22"/>
              </w:rPr>
              <w:t>1</w:t>
            </w:r>
          </w:p>
          <w:p w:rsidR="005B3D3B" w:rsidRDefault="005B3D3B" w:rsidP="002057B4">
            <w:pPr>
              <w:jc w:val="both"/>
              <w:rPr>
                <w:sz w:val="24"/>
              </w:rPr>
            </w:pPr>
          </w:p>
          <w:p w:rsidR="005B3D3B" w:rsidRDefault="005B3D3B" w:rsidP="002057B4">
            <w:pPr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Trainer’s Name: </w:t>
            </w:r>
            <w:r w:rsidR="00B8644A">
              <w:rPr>
                <w:i/>
                <w:color w:val="4F81BD"/>
                <w:sz w:val="22"/>
                <w:szCs w:val="22"/>
              </w:rPr>
              <w:t>Trainer’s_</w:t>
            </w:r>
            <w:r w:rsidR="002F565E" w:rsidRPr="002F565E">
              <w:rPr>
                <w:i/>
                <w:color w:val="4F81BD"/>
                <w:sz w:val="22"/>
                <w:szCs w:val="22"/>
              </w:rPr>
              <w:t>Name</w:t>
            </w:r>
            <w:r w:rsidR="008C47C6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 w:rsidR="00D420DB">
              <w:t xml:space="preserve">            </w:t>
            </w:r>
            <w:r w:rsidR="0059737B">
              <w:t xml:space="preserve">                            </w:t>
            </w:r>
            <w:r>
              <w:rPr>
                <w:b/>
                <w:sz w:val="24"/>
              </w:rPr>
              <w:t>No. of Participants:</w:t>
            </w:r>
            <w:r w:rsidR="001B0762">
              <w:rPr>
                <w:sz w:val="24"/>
              </w:rPr>
              <w:t xml:space="preserve"> </w:t>
            </w:r>
            <w:r w:rsidR="001B0762" w:rsidRPr="0059737B">
              <w:rPr>
                <w:sz w:val="24"/>
              </w:rPr>
              <w:t>_____</w:t>
            </w:r>
            <w:r w:rsidR="002F565E" w:rsidRPr="0059737B">
              <w:rPr>
                <w:i/>
                <w:color w:val="4F81BD"/>
                <w:sz w:val="22"/>
                <w:szCs w:val="22"/>
              </w:rPr>
              <w:t>NO</w:t>
            </w:r>
            <w:r w:rsidR="00DF404A">
              <w:rPr>
                <w:i/>
                <w:color w:val="4F81BD"/>
                <w:sz w:val="22"/>
                <w:szCs w:val="22"/>
              </w:rPr>
              <w:t>P</w:t>
            </w:r>
            <w:r w:rsidR="00207153" w:rsidRPr="0059737B">
              <w:rPr>
                <w:sz w:val="24"/>
              </w:rPr>
              <w:t>_</w:t>
            </w:r>
            <w:r w:rsidRPr="0059737B">
              <w:rPr>
                <w:sz w:val="24"/>
              </w:rPr>
              <w:t>____</w:t>
            </w:r>
          </w:p>
          <w:p w:rsidR="005B3D3B" w:rsidRDefault="005B3D3B" w:rsidP="002057B4">
            <w:pPr>
              <w:jc w:val="both"/>
            </w:pPr>
          </w:p>
        </w:tc>
      </w:tr>
    </w:tbl>
    <w:p w:rsidR="005B3D3B" w:rsidRPr="00AF53A2" w:rsidRDefault="005B3D3B">
      <w:pPr>
        <w:rPr>
          <w:sz w:val="28"/>
        </w:rPr>
      </w:pPr>
    </w:p>
    <w:tbl>
      <w:tblPr>
        <w:tblW w:w="9617" w:type="dxa"/>
        <w:tblInd w:w="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4865"/>
        <w:gridCol w:w="2489"/>
        <w:gridCol w:w="2263"/>
      </w:tblGrid>
      <w:tr w:rsidR="0092274B" w:rsidTr="0092274B">
        <w:trPr>
          <w:cantSplit/>
          <w:trHeight w:val="433"/>
        </w:trPr>
        <w:tc>
          <w:tcPr>
            <w:tcW w:w="4865" w:type="dxa"/>
          </w:tcPr>
          <w:p w:rsidR="0092274B" w:rsidRDefault="0092274B">
            <w:pPr>
              <w:spacing w:before="60" w:after="60"/>
              <w:jc w:val="both"/>
              <w:rPr>
                <w:b/>
                <w:sz w:val="24"/>
              </w:rPr>
            </w:pPr>
          </w:p>
        </w:tc>
        <w:tc>
          <w:tcPr>
            <w:tcW w:w="2489" w:type="dxa"/>
          </w:tcPr>
          <w:p w:rsidR="0092274B" w:rsidRDefault="0092274B">
            <w:pPr>
              <w:spacing w:before="60" w:after="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Score </w:t>
            </w:r>
          </w:p>
        </w:tc>
        <w:tc>
          <w:tcPr>
            <w:tcW w:w="2263" w:type="dxa"/>
          </w:tcPr>
          <w:p w:rsidR="0092274B" w:rsidRDefault="0092274B">
            <w:pPr>
              <w:spacing w:before="60" w:after="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Score</w:t>
            </w:r>
          </w:p>
        </w:tc>
      </w:tr>
      <w:tr w:rsidR="0092274B" w:rsidTr="0092274B">
        <w:trPr>
          <w:cantSplit/>
          <w:trHeight w:val="433"/>
        </w:trPr>
        <w:tc>
          <w:tcPr>
            <w:tcW w:w="4865" w:type="dxa"/>
          </w:tcPr>
          <w:p w:rsidR="0092274B" w:rsidRPr="006648DF" w:rsidRDefault="0092274B">
            <w:pPr>
              <w:spacing w:before="60" w:after="60"/>
              <w:jc w:val="both"/>
              <w:rPr>
                <w:b/>
                <w:sz w:val="24"/>
              </w:rPr>
            </w:pPr>
            <w:r w:rsidRPr="006648DF">
              <w:rPr>
                <w:b/>
                <w:sz w:val="24"/>
              </w:rPr>
              <w:t>Training Administration</w:t>
            </w:r>
          </w:p>
        </w:tc>
        <w:tc>
          <w:tcPr>
            <w:tcW w:w="2489" w:type="dxa"/>
          </w:tcPr>
          <w:p w:rsidR="0092274B" w:rsidRDefault="0092274B">
            <w:pPr>
              <w:spacing w:before="60" w:after="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4.0</w:t>
            </w:r>
          </w:p>
        </w:tc>
        <w:tc>
          <w:tcPr>
            <w:tcW w:w="2263" w:type="dxa"/>
          </w:tcPr>
          <w:p w:rsidR="0092274B" w:rsidRDefault="0092274B" w:rsidP="005831C4">
            <w:pPr>
              <w:jc w:val="both"/>
              <w:rPr>
                <w:b/>
                <w:sz w:val="24"/>
              </w:rPr>
            </w:pPr>
            <w:r w:rsidRPr="005831C4">
              <w:rPr>
                <w:i/>
                <w:color w:val="4F81BD"/>
                <w:sz w:val="22"/>
                <w:szCs w:val="22"/>
              </w:rPr>
              <w:t>S1</w:t>
            </w:r>
          </w:p>
        </w:tc>
      </w:tr>
      <w:tr w:rsidR="0092274B" w:rsidTr="0092274B">
        <w:trPr>
          <w:cantSplit/>
          <w:trHeight w:val="433"/>
        </w:trPr>
        <w:tc>
          <w:tcPr>
            <w:tcW w:w="4865" w:type="dxa"/>
          </w:tcPr>
          <w:p w:rsidR="0092274B" w:rsidRPr="006648DF" w:rsidRDefault="0092274B">
            <w:pPr>
              <w:spacing w:before="60" w:after="60"/>
              <w:jc w:val="both"/>
              <w:rPr>
                <w:b/>
                <w:sz w:val="24"/>
              </w:rPr>
            </w:pPr>
            <w:r w:rsidRPr="006648DF">
              <w:rPr>
                <w:b/>
                <w:sz w:val="24"/>
              </w:rPr>
              <w:t>Training Design &amp; Methodology</w:t>
            </w:r>
          </w:p>
        </w:tc>
        <w:tc>
          <w:tcPr>
            <w:tcW w:w="2489" w:type="dxa"/>
          </w:tcPr>
          <w:p w:rsidR="0092274B" w:rsidRDefault="0092274B">
            <w:pPr>
              <w:spacing w:before="60" w:after="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4.0</w:t>
            </w:r>
          </w:p>
        </w:tc>
        <w:tc>
          <w:tcPr>
            <w:tcW w:w="2263" w:type="dxa"/>
          </w:tcPr>
          <w:p w:rsidR="0092274B" w:rsidRDefault="0092274B" w:rsidP="005831C4">
            <w:pPr>
              <w:jc w:val="both"/>
              <w:rPr>
                <w:b/>
                <w:sz w:val="24"/>
              </w:rPr>
            </w:pPr>
            <w:r w:rsidRPr="005831C4">
              <w:rPr>
                <w:i/>
                <w:color w:val="4F81BD"/>
                <w:sz w:val="22"/>
                <w:szCs w:val="22"/>
              </w:rPr>
              <w:t>S2</w:t>
            </w:r>
          </w:p>
        </w:tc>
      </w:tr>
      <w:tr w:rsidR="0092274B" w:rsidTr="0092274B">
        <w:trPr>
          <w:cantSplit/>
          <w:trHeight w:val="433"/>
        </w:trPr>
        <w:tc>
          <w:tcPr>
            <w:tcW w:w="4865" w:type="dxa"/>
          </w:tcPr>
          <w:p w:rsidR="0092274B" w:rsidRDefault="0092274B">
            <w:pPr>
              <w:spacing w:before="60" w:after="60"/>
              <w:jc w:val="both"/>
              <w:rPr>
                <w:b/>
                <w:sz w:val="24"/>
              </w:rPr>
            </w:pPr>
            <w:r w:rsidRPr="006648DF">
              <w:rPr>
                <w:b/>
                <w:sz w:val="24"/>
              </w:rPr>
              <w:t>Trainer Delivery</w:t>
            </w:r>
          </w:p>
        </w:tc>
        <w:tc>
          <w:tcPr>
            <w:tcW w:w="2489" w:type="dxa"/>
          </w:tcPr>
          <w:p w:rsidR="0092274B" w:rsidRDefault="0092274B">
            <w:pPr>
              <w:spacing w:before="60" w:after="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4.0</w:t>
            </w:r>
          </w:p>
        </w:tc>
        <w:tc>
          <w:tcPr>
            <w:tcW w:w="2263" w:type="dxa"/>
          </w:tcPr>
          <w:p w:rsidR="0092274B" w:rsidRDefault="0092274B" w:rsidP="005831C4">
            <w:pPr>
              <w:jc w:val="both"/>
              <w:rPr>
                <w:b/>
                <w:sz w:val="24"/>
              </w:rPr>
            </w:pPr>
            <w:r w:rsidRPr="005831C4">
              <w:rPr>
                <w:i/>
                <w:color w:val="4F81BD"/>
                <w:sz w:val="22"/>
                <w:szCs w:val="22"/>
              </w:rPr>
              <w:t>S3</w:t>
            </w:r>
          </w:p>
        </w:tc>
      </w:tr>
    </w:tbl>
    <w:p w:rsidR="006648DF" w:rsidRPr="00AF53A2" w:rsidRDefault="006648DF">
      <w:pPr>
        <w:pStyle w:val="BodyText"/>
        <w:spacing w:before="0" w:after="0"/>
        <w:rPr>
          <w:b/>
          <w:sz w:val="28"/>
        </w:rPr>
      </w:pPr>
    </w:p>
    <w:tbl>
      <w:tblPr>
        <w:tblW w:w="9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/>
      </w:tblPr>
      <w:tblGrid>
        <w:gridCol w:w="9648"/>
      </w:tblGrid>
      <w:tr w:rsidR="005B3D3B" w:rsidTr="006B596A">
        <w:trPr>
          <w:trHeight w:val="495"/>
        </w:trPr>
        <w:tc>
          <w:tcPr>
            <w:tcW w:w="96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B3D3B" w:rsidRDefault="005B3D3B" w:rsidP="0092274B">
            <w:pPr>
              <w:jc w:val="both"/>
              <w:rPr>
                <w:b/>
              </w:rPr>
            </w:pPr>
            <w:r>
              <w:rPr>
                <w:b/>
              </w:rPr>
              <w:t>Overall Rating: ________</w:t>
            </w:r>
            <w:r w:rsidR="0059737B" w:rsidRPr="005831C4">
              <w:rPr>
                <w:i/>
                <w:color w:val="4F81BD"/>
                <w:sz w:val="22"/>
                <w:szCs w:val="22"/>
              </w:rPr>
              <w:t>S4</w:t>
            </w:r>
            <w:r>
              <w:rPr>
                <w:b/>
              </w:rPr>
              <w:t xml:space="preserve">________  </w:t>
            </w:r>
            <w:r w:rsidR="001B0762">
              <w:rPr>
                <w:b/>
              </w:rPr>
              <w:t xml:space="preserve">                </w:t>
            </w:r>
            <w:r w:rsidR="0041193B">
              <w:rPr>
                <w:b/>
              </w:rPr>
              <w:t xml:space="preserve"> </w:t>
            </w:r>
            <w:r w:rsidR="00B732C2">
              <w:rPr>
                <w:b/>
              </w:rPr>
              <w:t xml:space="preserve">          </w:t>
            </w:r>
          </w:p>
        </w:tc>
      </w:tr>
    </w:tbl>
    <w:p w:rsidR="00ED3356" w:rsidRPr="00AF53A2" w:rsidRDefault="00ED3356">
      <w:pPr>
        <w:jc w:val="both"/>
        <w:rPr>
          <w:b/>
        </w:rPr>
      </w:pPr>
    </w:p>
    <w:tbl>
      <w:tblPr>
        <w:tblW w:w="9606" w:type="dxa"/>
        <w:tblInd w:w="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4A0"/>
      </w:tblPr>
      <w:tblGrid>
        <w:gridCol w:w="9606"/>
      </w:tblGrid>
      <w:tr w:rsidR="00ED3356" w:rsidTr="002057B4">
        <w:tc>
          <w:tcPr>
            <w:tcW w:w="9606" w:type="dxa"/>
          </w:tcPr>
          <w:p w:rsidR="00ED3356" w:rsidRPr="006B596A" w:rsidRDefault="00ED3356" w:rsidP="002057B4">
            <w:pPr>
              <w:pStyle w:val="BodyText"/>
              <w:spacing w:before="0" w:after="0"/>
            </w:pPr>
            <w:r w:rsidRPr="006B596A">
              <w:t>Based on overall feedback received from participants, record areas of improvements if any:</w:t>
            </w:r>
          </w:p>
        </w:tc>
      </w:tr>
      <w:tr w:rsidR="00ED3356" w:rsidTr="002057B4">
        <w:tc>
          <w:tcPr>
            <w:tcW w:w="9606" w:type="dxa"/>
          </w:tcPr>
          <w:p w:rsidR="00ED3356" w:rsidRDefault="00ED3356" w:rsidP="002057B4">
            <w:pPr>
              <w:spacing w:line="480" w:lineRule="auto"/>
              <w:jc w:val="both"/>
            </w:pPr>
          </w:p>
          <w:p w:rsidR="005B4641" w:rsidRDefault="00DA1139" w:rsidP="002057B4">
            <w:pPr>
              <w:spacing w:line="480" w:lineRule="auto"/>
              <w:jc w:val="both"/>
            </w:pPr>
            <w:r>
              <w:rPr>
                <w:color w:val="000066"/>
              </w:rPr>
              <w:t>overall it was good</w:t>
            </w:r>
          </w:p>
          <w:p w:rsidR="00D420DB" w:rsidRDefault="00D420DB" w:rsidP="0031091C">
            <w:pPr>
              <w:spacing w:line="480" w:lineRule="auto"/>
              <w:jc w:val="both"/>
            </w:pPr>
          </w:p>
        </w:tc>
      </w:tr>
    </w:tbl>
    <w:p w:rsidR="005B3D3B" w:rsidRPr="00AF53A2" w:rsidRDefault="005B3D3B">
      <w:pPr>
        <w:pStyle w:val="BodyText"/>
        <w:spacing w:before="0" w:after="0"/>
        <w:rPr>
          <w:sz w:val="28"/>
        </w:rPr>
      </w:pPr>
    </w:p>
    <w:tbl>
      <w:tblPr>
        <w:tblW w:w="9630" w:type="dxa"/>
        <w:tblInd w:w="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/>
      </w:tblPr>
      <w:tblGrid>
        <w:gridCol w:w="9630"/>
      </w:tblGrid>
      <w:tr w:rsidR="00ED3356" w:rsidTr="006B596A">
        <w:trPr>
          <w:trHeight w:val="1158"/>
        </w:trPr>
        <w:tc>
          <w:tcPr>
            <w:tcW w:w="9630" w:type="dxa"/>
          </w:tcPr>
          <w:p w:rsidR="00ED3356" w:rsidRDefault="00ED3356" w:rsidP="00ED3356">
            <w:pPr>
              <w:jc w:val="both"/>
              <w:rPr>
                <w:b/>
              </w:rPr>
            </w:pPr>
          </w:p>
          <w:p w:rsidR="00ED3356" w:rsidRDefault="00ED3356" w:rsidP="00ED3356">
            <w:pPr>
              <w:jc w:val="both"/>
              <w:rPr>
                <w:b/>
                <w:u w:val="single"/>
              </w:rPr>
            </w:pPr>
            <w:r>
              <w:rPr>
                <w:b/>
              </w:rPr>
              <w:t>Prepared by:</w:t>
            </w:r>
            <w:r w:rsidR="001B0762">
              <w:rPr>
                <w:b/>
              </w:rPr>
              <w:t xml:space="preserve"> </w:t>
            </w:r>
            <w:r w:rsidR="0059737B" w:rsidRPr="005831C4">
              <w:rPr>
                <w:i/>
                <w:color w:val="4F81BD"/>
                <w:sz w:val="22"/>
                <w:szCs w:val="22"/>
              </w:rPr>
              <w:t>Prepared_by</w:t>
            </w:r>
            <w:r w:rsidR="001B0762">
              <w:rPr>
                <w:b/>
              </w:rPr>
              <w:t xml:space="preserve"> </w:t>
            </w:r>
            <w:r>
              <w:rPr>
                <w:b/>
                <w:u w:val="single"/>
              </w:rPr>
              <w:tab/>
            </w:r>
            <w:r>
              <w:rPr>
                <w:b/>
                <w:u w:val="single"/>
              </w:rPr>
              <w:tab/>
            </w:r>
            <w:r w:rsidR="006B596A">
              <w:rPr>
                <w:b/>
                <w:u w:val="single"/>
              </w:rPr>
              <w:t xml:space="preserve">           </w:t>
            </w:r>
            <w:r>
              <w:rPr>
                <w:b/>
              </w:rPr>
              <w:t>Signature:</w:t>
            </w:r>
            <w:r>
              <w:rPr>
                <w:b/>
                <w:u w:val="single"/>
              </w:rPr>
              <w:tab/>
            </w:r>
            <w:r>
              <w:rPr>
                <w:b/>
                <w:u w:val="single"/>
              </w:rPr>
              <w:tab/>
            </w:r>
            <w:r>
              <w:rPr>
                <w:b/>
                <w:u w:val="single"/>
              </w:rPr>
              <w:tab/>
            </w:r>
            <w:r>
              <w:rPr>
                <w:b/>
                <w:u w:val="single"/>
              </w:rPr>
              <w:tab/>
            </w:r>
            <w:r>
              <w:rPr>
                <w:b/>
              </w:rPr>
              <w:t>Date</w:t>
            </w:r>
            <w:r w:rsidR="001B0762">
              <w:rPr>
                <w:b/>
              </w:rPr>
              <w:t xml:space="preserve"> </w:t>
            </w:r>
            <w:r w:rsidR="00E41C61">
              <w:rPr>
                <w:b/>
              </w:rPr>
              <w:t>0</w:t>
            </w:r>
            <w:r w:rsidR="00DA1139">
              <w:rPr>
                <w:b/>
              </w:rPr>
              <w:t>5</w:t>
            </w:r>
            <w:r w:rsidR="00206325">
              <w:rPr>
                <w:b/>
              </w:rPr>
              <w:t>/</w:t>
            </w:r>
            <w:r w:rsidR="00752E0A">
              <w:rPr>
                <w:b/>
              </w:rPr>
              <w:t>0</w:t>
            </w:r>
            <w:r w:rsidR="00E41C61">
              <w:rPr>
                <w:b/>
              </w:rPr>
              <w:t>5</w:t>
            </w:r>
            <w:r w:rsidR="001B0762">
              <w:rPr>
                <w:b/>
              </w:rPr>
              <w:t>/</w:t>
            </w:r>
            <w:r w:rsidR="00752E0A">
              <w:rPr>
                <w:b/>
              </w:rPr>
              <w:t>11</w:t>
            </w:r>
            <w:r>
              <w:rPr>
                <w:b/>
                <w:u w:val="single"/>
              </w:rPr>
              <w:tab/>
            </w:r>
          </w:p>
          <w:p w:rsidR="00ED3356" w:rsidRPr="005B3D3B" w:rsidRDefault="00ED3356" w:rsidP="00ED3356"/>
          <w:p w:rsidR="00ED3356" w:rsidRPr="006B596A" w:rsidRDefault="00ED3356" w:rsidP="006B596A">
            <w:pPr>
              <w:pStyle w:val="Heading3"/>
            </w:pPr>
            <w:r>
              <w:t xml:space="preserve">Reviewed by: </w:t>
            </w:r>
            <w:r>
              <w:rPr>
                <w:b w:val="0"/>
                <w:u w:val="single"/>
              </w:rPr>
              <w:tab/>
            </w:r>
            <w:r>
              <w:rPr>
                <w:b w:val="0"/>
                <w:u w:val="single"/>
              </w:rPr>
              <w:tab/>
            </w:r>
            <w:r>
              <w:rPr>
                <w:b w:val="0"/>
                <w:u w:val="single"/>
              </w:rPr>
              <w:tab/>
            </w:r>
            <w:r>
              <w:rPr>
                <w:b w:val="0"/>
                <w:u w:val="single"/>
              </w:rPr>
              <w:tab/>
            </w:r>
            <w:r w:rsidR="006B596A">
              <w:rPr>
                <w:b w:val="0"/>
                <w:u w:val="single"/>
              </w:rPr>
              <w:t xml:space="preserve">           </w:t>
            </w:r>
            <w:r>
              <w:t>Signature:</w:t>
            </w:r>
            <w:r w:rsidRPr="00B02047">
              <w:rPr>
                <w:b w:val="0"/>
                <w:u w:val="single"/>
              </w:rPr>
              <w:t xml:space="preserve"> </w:t>
            </w:r>
            <w:r>
              <w:rPr>
                <w:b w:val="0"/>
                <w:u w:val="single"/>
              </w:rPr>
              <w:tab/>
            </w:r>
            <w:r>
              <w:rPr>
                <w:b w:val="0"/>
                <w:u w:val="single"/>
              </w:rPr>
              <w:tab/>
            </w:r>
            <w:r>
              <w:rPr>
                <w:b w:val="0"/>
                <w:u w:val="single"/>
              </w:rPr>
              <w:tab/>
            </w:r>
            <w:r>
              <w:rPr>
                <w:b w:val="0"/>
                <w:u w:val="single"/>
              </w:rPr>
              <w:tab/>
            </w:r>
            <w:r>
              <w:t>Date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</w:tc>
      </w:tr>
    </w:tbl>
    <w:p w:rsidR="006648DF" w:rsidRPr="006648DF" w:rsidRDefault="006648DF" w:rsidP="00AF53A2">
      <w:pPr>
        <w:jc w:val="both"/>
      </w:pPr>
    </w:p>
    <w:sectPr w:rsidR="006648DF" w:rsidRPr="006648DF" w:rsidSect="000B2A0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 w:code="9"/>
      <w:pgMar w:top="720" w:right="1296" w:bottom="720" w:left="1296" w:header="1008" w:footer="129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1F8F" w:rsidRDefault="00B11F8F">
      <w:r>
        <w:separator/>
      </w:r>
    </w:p>
  </w:endnote>
  <w:endnote w:type="continuationSeparator" w:id="1">
    <w:p w:rsidR="00B11F8F" w:rsidRDefault="00B11F8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27D2" w:rsidRDefault="007927D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74FB" w:rsidRDefault="003F74FB">
    <w:pPr>
      <w:pStyle w:val="Header"/>
      <w:tabs>
        <w:tab w:val="clear" w:pos="8640"/>
        <w:tab w:val="right" w:pos="10440"/>
      </w:tabs>
      <w:ind w:right="-720"/>
    </w:pPr>
    <w:r>
      <w:rPr>
        <w:noProof/>
      </w:rPr>
      <w:t>_____________________________________________________________________________________________</w:t>
    </w:r>
  </w:p>
  <w:p w:rsidR="003F74FB" w:rsidRDefault="003F74FB">
    <w:pPr>
      <w:pStyle w:val="Footer"/>
      <w:tabs>
        <w:tab w:val="clear" w:pos="8640"/>
        <w:tab w:val="right" w:pos="9270"/>
      </w:tabs>
    </w:pPr>
    <w:r>
      <w:rPr>
        <w:rFonts w:ascii="Arial" w:hAnsi="Arial"/>
        <w:i/>
        <w:sz w:val="14"/>
      </w:rPr>
      <w:t>Training</w:t>
    </w:r>
    <w:r>
      <w:rPr>
        <w:rFonts w:ascii="Arial" w:hAnsi="Arial"/>
        <w:i/>
        <w:sz w:val="14"/>
      </w:rPr>
      <w:tab/>
      <w:t xml:space="preserve">                                  For Internal Use Only</w:t>
    </w:r>
    <w:r>
      <w:rPr>
        <w:rFonts w:ascii="Arial" w:hAnsi="Arial"/>
        <w:i/>
        <w:sz w:val="14"/>
      </w:rPr>
      <w:tab/>
      <w:t>Version 1.1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27D2" w:rsidRDefault="007927D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1F8F" w:rsidRDefault="00B11F8F">
      <w:r>
        <w:separator/>
      </w:r>
    </w:p>
  </w:footnote>
  <w:footnote w:type="continuationSeparator" w:id="1">
    <w:p w:rsidR="00B11F8F" w:rsidRDefault="00B11F8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27D2" w:rsidRDefault="007927D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74FB" w:rsidRDefault="007927D2">
    <w:pPr>
      <w:pStyle w:val="Header"/>
      <w:ind w:right="137"/>
      <w:jc w:val="right"/>
      <w:rPr>
        <w:noProof/>
        <w:sz w:val="24"/>
      </w:rPr>
    </w:pPr>
    <w:r>
      <w:rPr>
        <w:rFonts w:ascii="Arial" w:hAnsi="Arial"/>
        <w:b/>
        <w:i/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28575</wp:posOffset>
          </wp:positionH>
          <wp:positionV relativeFrom="paragraph">
            <wp:posOffset>-66040</wp:posOffset>
          </wp:positionV>
          <wp:extent cx="1238250" cy="447675"/>
          <wp:effectExtent l="19050" t="0" r="0" b="0"/>
          <wp:wrapNone/>
          <wp:docPr id="2" name="Picture 2" descr="Logo colour without division_small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lour without division_smallsiz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447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3F74FB">
      <w:rPr>
        <w:rFonts w:ascii="Arial" w:hAnsi="Arial"/>
        <w:b/>
        <w:i/>
        <w:noProof/>
        <w:sz w:val="24"/>
      </w:rPr>
      <w:t>Hex 2557</w:t>
    </w:r>
  </w:p>
  <w:p w:rsidR="003F74FB" w:rsidRDefault="003F74FB">
    <w:pPr>
      <w:pStyle w:val="Header"/>
      <w:rPr>
        <w:noProof/>
      </w:rPr>
    </w:pPr>
  </w:p>
  <w:p w:rsidR="003F74FB" w:rsidRDefault="003F74FB">
    <w:pPr>
      <w:pStyle w:val="Header"/>
      <w:jc w:val="center"/>
    </w:pPr>
    <w:r>
      <w:rPr>
        <w:rFonts w:ascii="Arial" w:hAnsi="Arial"/>
        <w:b/>
        <w:noProof/>
        <w:sz w:val="24"/>
      </w:rPr>
      <w:t xml:space="preserve">    Training Feedback Analysis</w:t>
    </w:r>
  </w:p>
  <w:p w:rsidR="003F74FB" w:rsidRDefault="003F74F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27D2" w:rsidRDefault="007927D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/>
  <w:rsids>
    <w:rsidRoot w:val="006648DF"/>
    <w:rsid w:val="0000093C"/>
    <w:rsid w:val="0002716C"/>
    <w:rsid w:val="000A2C03"/>
    <w:rsid w:val="000B207B"/>
    <w:rsid w:val="000B2A03"/>
    <w:rsid w:val="000D53CB"/>
    <w:rsid w:val="000E3FFA"/>
    <w:rsid w:val="001222EF"/>
    <w:rsid w:val="001257FA"/>
    <w:rsid w:val="00143455"/>
    <w:rsid w:val="00157503"/>
    <w:rsid w:val="00197244"/>
    <w:rsid w:val="001A4283"/>
    <w:rsid w:val="001B0762"/>
    <w:rsid w:val="001D1BB8"/>
    <w:rsid w:val="001D284F"/>
    <w:rsid w:val="001E7852"/>
    <w:rsid w:val="002057B4"/>
    <w:rsid w:val="00206325"/>
    <w:rsid w:val="00207153"/>
    <w:rsid w:val="0020796E"/>
    <w:rsid w:val="0022163A"/>
    <w:rsid w:val="00226642"/>
    <w:rsid w:val="0025541F"/>
    <w:rsid w:val="00264610"/>
    <w:rsid w:val="0029500D"/>
    <w:rsid w:val="002A692E"/>
    <w:rsid w:val="002B3043"/>
    <w:rsid w:val="002C5E49"/>
    <w:rsid w:val="002D4010"/>
    <w:rsid w:val="002F19AF"/>
    <w:rsid w:val="002F565E"/>
    <w:rsid w:val="00300785"/>
    <w:rsid w:val="00300E7A"/>
    <w:rsid w:val="0031091C"/>
    <w:rsid w:val="00312815"/>
    <w:rsid w:val="0032632F"/>
    <w:rsid w:val="003322BE"/>
    <w:rsid w:val="00344FF1"/>
    <w:rsid w:val="0037007F"/>
    <w:rsid w:val="003716A6"/>
    <w:rsid w:val="003720F3"/>
    <w:rsid w:val="0038372D"/>
    <w:rsid w:val="003905F8"/>
    <w:rsid w:val="00392357"/>
    <w:rsid w:val="00394D88"/>
    <w:rsid w:val="003F74FB"/>
    <w:rsid w:val="004037F0"/>
    <w:rsid w:val="0041193B"/>
    <w:rsid w:val="004130E4"/>
    <w:rsid w:val="00497260"/>
    <w:rsid w:val="004C0E1B"/>
    <w:rsid w:val="004E27A4"/>
    <w:rsid w:val="004F507A"/>
    <w:rsid w:val="00535371"/>
    <w:rsid w:val="00546BC8"/>
    <w:rsid w:val="005633C0"/>
    <w:rsid w:val="005738C8"/>
    <w:rsid w:val="00574AC5"/>
    <w:rsid w:val="00581C0E"/>
    <w:rsid w:val="005831C4"/>
    <w:rsid w:val="0059737B"/>
    <w:rsid w:val="005A04EC"/>
    <w:rsid w:val="005B3D3B"/>
    <w:rsid w:val="005B4641"/>
    <w:rsid w:val="005B7769"/>
    <w:rsid w:val="005C66A3"/>
    <w:rsid w:val="005C76A3"/>
    <w:rsid w:val="005F3A58"/>
    <w:rsid w:val="00620F69"/>
    <w:rsid w:val="0062551A"/>
    <w:rsid w:val="006411A6"/>
    <w:rsid w:val="00653CA2"/>
    <w:rsid w:val="006648DF"/>
    <w:rsid w:val="006710BC"/>
    <w:rsid w:val="00690B71"/>
    <w:rsid w:val="00692506"/>
    <w:rsid w:val="006A3FCE"/>
    <w:rsid w:val="006B596A"/>
    <w:rsid w:val="006C4FF2"/>
    <w:rsid w:val="006D2A33"/>
    <w:rsid w:val="006D4E00"/>
    <w:rsid w:val="006E0B09"/>
    <w:rsid w:val="006E0B82"/>
    <w:rsid w:val="006E4CB0"/>
    <w:rsid w:val="006E5EA3"/>
    <w:rsid w:val="006F7026"/>
    <w:rsid w:val="00721D7D"/>
    <w:rsid w:val="007361BC"/>
    <w:rsid w:val="00752E0A"/>
    <w:rsid w:val="007927D2"/>
    <w:rsid w:val="007E00DF"/>
    <w:rsid w:val="008250E6"/>
    <w:rsid w:val="00866152"/>
    <w:rsid w:val="008B05B5"/>
    <w:rsid w:val="008C47C6"/>
    <w:rsid w:val="008C7421"/>
    <w:rsid w:val="00901C85"/>
    <w:rsid w:val="0090479B"/>
    <w:rsid w:val="0092274B"/>
    <w:rsid w:val="00926B52"/>
    <w:rsid w:val="009409D4"/>
    <w:rsid w:val="00977BCF"/>
    <w:rsid w:val="009D1A05"/>
    <w:rsid w:val="009D485B"/>
    <w:rsid w:val="009F4E1C"/>
    <w:rsid w:val="00A376E8"/>
    <w:rsid w:val="00A379F0"/>
    <w:rsid w:val="00A41FE5"/>
    <w:rsid w:val="00A42F68"/>
    <w:rsid w:val="00A609CA"/>
    <w:rsid w:val="00A90D9B"/>
    <w:rsid w:val="00AB4968"/>
    <w:rsid w:val="00AC1C6D"/>
    <w:rsid w:val="00AE094D"/>
    <w:rsid w:val="00AF04D4"/>
    <w:rsid w:val="00AF34B6"/>
    <w:rsid w:val="00AF53A2"/>
    <w:rsid w:val="00AF55C0"/>
    <w:rsid w:val="00B02047"/>
    <w:rsid w:val="00B11F8F"/>
    <w:rsid w:val="00B25AE0"/>
    <w:rsid w:val="00B45587"/>
    <w:rsid w:val="00B45F08"/>
    <w:rsid w:val="00B46B50"/>
    <w:rsid w:val="00B513BA"/>
    <w:rsid w:val="00B70BCB"/>
    <w:rsid w:val="00B732C2"/>
    <w:rsid w:val="00B74EE5"/>
    <w:rsid w:val="00B86140"/>
    <w:rsid w:val="00B8644A"/>
    <w:rsid w:val="00B9179B"/>
    <w:rsid w:val="00B97EFC"/>
    <w:rsid w:val="00BD1371"/>
    <w:rsid w:val="00BD4D6F"/>
    <w:rsid w:val="00C14151"/>
    <w:rsid w:val="00C254CA"/>
    <w:rsid w:val="00C568BC"/>
    <w:rsid w:val="00C77EA9"/>
    <w:rsid w:val="00CA2521"/>
    <w:rsid w:val="00CD1674"/>
    <w:rsid w:val="00CD22B8"/>
    <w:rsid w:val="00CD701F"/>
    <w:rsid w:val="00CE33AB"/>
    <w:rsid w:val="00CF07EB"/>
    <w:rsid w:val="00CF5C95"/>
    <w:rsid w:val="00D329B3"/>
    <w:rsid w:val="00D420DB"/>
    <w:rsid w:val="00D43442"/>
    <w:rsid w:val="00DA0BF6"/>
    <w:rsid w:val="00DA1139"/>
    <w:rsid w:val="00DA2675"/>
    <w:rsid w:val="00DC23CF"/>
    <w:rsid w:val="00DF404A"/>
    <w:rsid w:val="00E007B3"/>
    <w:rsid w:val="00E1315E"/>
    <w:rsid w:val="00E26086"/>
    <w:rsid w:val="00E41C61"/>
    <w:rsid w:val="00E64B16"/>
    <w:rsid w:val="00EB61BA"/>
    <w:rsid w:val="00ED3356"/>
    <w:rsid w:val="00ED3FC4"/>
    <w:rsid w:val="00ED44F3"/>
    <w:rsid w:val="00ED6884"/>
    <w:rsid w:val="00EE31E3"/>
    <w:rsid w:val="00EF7467"/>
    <w:rsid w:val="00F269D3"/>
    <w:rsid w:val="00F3132D"/>
    <w:rsid w:val="00F4383D"/>
    <w:rsid w:val="00F44B8C"/>
    <w:rsid w:val="00F540C0"/>
    <w:rsid w:val="00FA1723"/>
    <w:rsid w:val="00FA4B9A"/>
    <w:rsid w:val="00FB2CD3"/>
    <w:rsid w:val="00FC54EB"/>
    <w:rsid w:val="00FE459E"/>
    <w:rsid w:val="00FE5D67"/>
    <w:rsid w:val="00FE6B80"/>
    <w:rsid w:val="00FE7ECC"/>
    <w:rsid w:val="00FF48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3356"/>
  </w:style>
  <w:style w:type="paragraph" w:styleId="Heading1">
    <w:name w:val="heading 1"/>
    <w:basedOn w:val="Normal"/>
    <w:next w:val="Normal"/>
    <w:qFormat/>
    <w:rsid w:val="000B2A03"/>
    <w:pPr>
      <w:keepNext/>
      <w:tabs>
        <w:tab w:val="left" w:pos="0"/>
      </w:tabs>
      <w:suppressAutoHyphens/>
      <w:ind w:left="720" w:right="1109"/>
      <w:jc w:val="both"/>
      <w:outlineLvl w:val="0"/>
    </w:pPr>
    <w:rPr>
      <w:b/>
      <w:spacing w:val="10"/>
      <w:sz w:val="24"/>
    </w:rPr>
  </w:style>
  <w:style w:type="paragraph" w:styleId="Heading2">
    <w:name w:val="heading 2"/>
    <w:basedOn w:val="Normal"/>
    <w:next w:val="Normal"/>
    <w:qFormat/>
    <w:rsid w:val="000B2A03"/>
    <w:pPr>
      <w:keepNext/>
      <w:jc w:val="center"/>
      <w:outlineLvl w:val="1"/>
    </w:pPr>
    <w:rPr>
      <w:b/>
      <w:sz w:val="18"/>
    </w:rPr>
  </w:style>
  <w:style w:type="paragraph" w:styleId="Heading3">
    <w:name w:val="heading 3"/>
    <w:basedOn w:val="Normal"/>
    <w:next w:val="Normal"/>
    <w:link w:val="Heading3Char"/>
    <w:qFormat/>
    <w:rsid w:val="000B2A03"/>
    <w:pPr>
      <w:keepNext/>
      <w:jc w:val="both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0B2A03"/>
    <w:pPr>
      <w:keepNext/>
      <w:spacing w:line="360" w:lineRule="auto"/>
      <w:jc w:val="center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rsid w:val="000B2A03"/>
    <w:pPr>
      <w:keepNext/>
      <w:jc w:val="both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rsid w:val="000B2A03"/>
    <w:pPr>
      <w:keepNext/>
      <w:tabs>
        <w:tab w:val="left" w:pos="270"/>
        <w:tab w:val="left" w:leader="underscore" w:pos="4320"/>
        <w:tab w:val="left" w:pos="5940"/>
        <w:tab w:val="left" w:leader="underscore" w:pos="7830"/>
      </w:tabs>
      <w:spacing w:after="84"/>
      <w:ind w:right="-29"/>
      <w:outlineLvl w:val="5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B2A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0B2A0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0B2A03"/>
  </w:style>
  <w:style w:type="paragraph" w:styleId="BodyText">
    <w:name w:val="Body Text"/>
    <w:basedOn w:val="Normal"/>
    <w:semiHidden/>
    <w:rsid w:val="000B2A03"/>
    <w:pPr>
      <w:spacing w:before="120" w:after="120"/>
      <w:jc w:val="both"/>
    </w:pPr>
    <w:rPr>
      <w:sz w:val="24"/>
    </w:rPr>
  </w:style>
  <w:style w:type="paragraph" w:styleId="BodyText2">
    <w:name w:val="Body Text 2"/>
    <w:basedOn w:val="Normal"/>
    <w:semiHidden/>
    <w:rsid w:val="000B2A03"/>
    <w:pPr>
      <w:ind w:right="-151"/>
      <w:jc w:val="both"/>
    </w:pPr>
    <w:rPr>
      <w:sz w:val="24"/>
    </w:rPr>
  </w:style>
  <w:style w:type="character" w:customStyle="1" w:styleId="Heading3Char">
    <w:name w:val="Heading 3 Char"/>
    <w:basedOn w:val="DefaultParagraphFont"/>
    <w:link w:val="Heading3"/>
    <w:rsid w:val="006648DF"/>
    <w:rPr>
      <w:b/>
    </w:rPr>
  </w:style>
  <w:style w:type="character" w:customStyle="1" w:styleId="HeaderChar">
    <w:name w:val="Header Char"/>
    <w:basedOn w:val="DefaultParagraphFont"/>
    <w:link w:val="Header"/>
    <w:rsid w:val="006648DF"/>
  </w:style>
  <w:style w:type="paragraph" w:styleId="BalloonText">
    <w:name w:val="Balloon Text"/>
    <w:basedOn w:val="Normal"/>
    <w:link w:val="BalloonTextChar"/>
    <w:uiPriority w:val="99"/>
    <w:semiHidden/>
    <w:unhideWhenUsed/>
    <w:rsid w:val="00B020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047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5B3D3B"/>
    <w:rPr>
      <w:rFonts w:ascii="Arial" w:hAnsi="Arial"/>
      <w:b/>
      <w:sz w:val="24"/>
    </w:rPr>
  </w:style>
  <w:style w:type="table" w:styleId="TableGrid">
    <w:name w:val="Table Grid"/>
    <w:basedOn w:val="TableNormal"/>
    <w:uiPriority w:val="59"/>
    <w:rsid w:val="00ED335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B7769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0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7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1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2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8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4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3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K:\qmg\QMG_Team\Sreeranga\Training\New%20Forms\f_train_feed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f_train_feed1</Template>
  <TotalTime>23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Feedback Analysis</vt:lpstr>
    </vt:vector>
  </TitlesOfParts>
  <Company>a</Company>
  <LinksUpToDate>false</LinksUpToDate>
  <CharactersWithSpaces>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Feedback Analysis</dc:title>
  <dc:creator>Hexaware</dc:creator>
  <cp:keywords>Training, Feedback, Analysis, Reactionnaire, Hexavarsity</cp:keywords>
  <dc:description>Hex 2557</dc:description>
  <cp:lastModifiedBy>21966</cp:lastModifiedBy>
  <cp:revision>18</cp:revision>
  <cp:lastPrinted>2009-09-02T06:33:00Z</cp:lastPrinted>
  <dcterms:created xsi:type="dcterms:W3CDTF">2011-10-31T17:33:00Z</dcterms:created>
  <dcterms:modified xsi:type="dcterms:W3CDTF">2011-11-01T10:31:00Z</dcterms:modified>
  <cp:category>Form</cp:category>
  <cp:contentStatus>Active</cp:contentStatus>
</cp:coreProperties>
</file>