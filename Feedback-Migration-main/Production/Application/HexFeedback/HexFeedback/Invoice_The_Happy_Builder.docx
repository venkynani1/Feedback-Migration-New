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5B3D3B" w:rsidTr="006B596A">
        <w:trPr>
          <w:trHeight w:val="405"/>
        </w:trPr>
        <w:tc>
          <w:tcPr>
            <w:tcW w:w="9630" w:type="dxa"/>
            <w:shd w:val="clear" w:color="auto" w:fill="D9D9D9"/>
            <w:vAlign w:val="center"/>
          </w:tcPr>
          <w:p w:rsidR="005B3D3B" w:rsidRDefault="005B3D3B" w:rsidP="005B3D3B">
            <w:pPr>
              <w:jc w:val="center"/>
              <w:rPr>
                <w:b/>
                <w:sz w:val="24"/>
              </w:rPr>
            </w:pPr>
            <w:r w:rsidRPr="005B3D3B">
              <w:rPr>
                <w:b/>
                <w:sz w:val="24"/>
              </w:rPr>
              <w:t xml:space="preserve">Level 1 </w:t>
            </w:r>
            <w:r w:rsidR="0059737B" w:rsidRPr="005B3D3B">
              <w:rPr>
                <w:b/>
                <w:sz w:val="24"/>
              </w:rPr>
              <w:t>Reactionaries</w:t>
            </w:r>
            <w:r w:rsidRPr="005B3D3B">
              <w:rPr>
                <w:b/>
                <w:sz w:val="24"/>
              </w:rPr>
              <w:t xml:space="preserve"> Feedback Analysis</w:t>
            </w:r>
          </w:p>
        </w:tc>
      </w:tr>
    </w:tbl>
    <w:p w:rsidR="005B3D3B" w:rsidRDefault="005B3D3B"/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/>
      </w:tblPr>
      <w:tblGrid>
        <w:gridCol w:w="9648"/>
      </w:tblGrid>
      <w:tr w:rsidR="005B3D3B" w:rsidTr="006B596A">
        <w:tc>
          <w:tcPr>
            <w:tcW w:w="9648" w:type="dxa"/>
          </w:tcPr>
          <w:p w:rsidR="005B3D3B" w:rsidRDefault="005B3D3B" w:rsidP="002057B4">
            <w:pPr>
              <w:pStyle w:val="Heading4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Details</w:t>
            </w:r>
          </w:p>
          <w:p w:rsidR="006B596A" w:rsidRPr="00197244" w:rsidRDefault="006B596A" w:rsidP="002057B4">
            <w:pPr>
              <w:jc w:val="both"/>
              <w:rPr>
                <w:b/>
              </w:rPr>
            </w:pPr>
          </w:p>
          <w:p w:rsidR="005B3D3B" w:rsidRPr="00CF07EB" w:rsidRDefault="005B3D3B" w:rsidP="002057B4">
            <w:pPr>
              <w:jc w:val="both"/>
              <w:rPr>
                <w:i/>
                <w:sz w:val="22"/>
                <w:szCs w:val="22"/>
              </w:rPr>
            </w:pPr>
            <w:r>
              <w:rPr>
                <w:b/>
                <w:sz w:val="24"/>
              </w:rPr>
              <w:t>Course Title</w:t>
            </w:r>
            <w:r w:rsidR="0059737B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:</w:t>
            </w:r>
            <w:r w:rsidR="005B7769">
              <w:rPr>
                <w:b/>
                <w:sz w:val="24"/>
              </w:rPr>
              <w:t xml:space="preserve">  </w:t>
            </w:r>
            <w:r>
              <w:rPr>
                <w:i/>
                <w:color w:val="4F81BD"/>
                <w:sz w:val="22"/>
                <w:szCs w:val="22"/>
              </w:rPr>
              <w:t>.net</w:t>
            </w:r>
            <w:r w:rsidR="005B7769">
              <w:rPr>
                <w:b/>
                <w:sz w:val="24"/>
              </w:rPr>
              <w:t xml:space="preserve">                       </w:t>
            </w:r>
            <w:r w:rsidR="0059737B">
              <w:rPr>
                <w:b/>
                <w:sz w:val="24"/>
              </w:rPr>
              <w:t xml:space="preserve">            </w:t>
            </w:r>
            <w:r>
              <w:rPr>
                <w:b/>
                <w:sz w:val="24"/>
              </w:rPr>
              <w:t>Course Date(s)</w:t>
            </w:r>
            <w:r w:rsidR="0059737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01</w:t>
            </w:r>
            <w:r w:rsidR="00C254CA" w:rsidRPr="00CF07EB">
              <w:rPr>
                <w:i/>
                <w:color w:val="00B0F0"/>
                <w:sz w:val="22"/>
                <w:szCs w:val="22"/>
              </w:rPr>
              <w:t>/0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4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</w:t>
            </w:r>
            <w:r w:rsidR="00C254CA" w:rsidRPr="00CF07EB">
              <w:rPr>
                <w:i/>
                <w:color w:val="00B0F0"/>
                <w:sz w:val="22"/>
                <w:szCs w:val="22"/>
              </w:rPr>
              <w:t>11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 xml:space="preserve"> – 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07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</w:t>
            </w:r>
            <w:r w:rsidR="00752E0A" w:rsidRPr="00CF07EB">
              <w:rPr>
                <w:i/>
                <w:color w:val="00B0F0"/>
                <w:sz w:val="22"/>
                <w:szCs w:val="22"/>
              </w:rPr>
              <w:t>0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4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/1</w:t>
            </w:r>
            <w:r w:rsidR="00752E0A" w:rsidRPr="00CF07EB">
              <w:rPr>
                <w:i/>
                <w:color w:val="00B0F0"/>
                <w:sz w:val="22"/>
                <w:szCs w:val="22"/>
              </w:rPr>
              <w:t>1</w:t>
            </w:r>
          </w:p>
          <w:p w:rsidR="005B3D3B" w:rsidRDefault="005B3D3B" w:rsidP="002057B4">
            <w:pPr>
              <w:jc w:val="both"/>
              <w:rPr>
                <w:sz w:val="24"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Trainer’s Name: </w:t>
            </w:r>
            <w:r>
              <w:rPr>
                <w:i/>
                <w:color w:val="4F81BD"/>
                <w:sz w:val="22"/>
                <w:szCs w:val="22"/>
              </w:rPr>
              <w:t>kumar(train1)</w:t>
            </w:r>
            <w:r w:rsidR="008C47C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D420DB">
              <w:t xml:space="preserve">            </w:t>
            </w:r>
            <w:r w:rsidR="0059737B">
              <w:t xml:space="preserve">                            </w:t>
            </w:r>
            <w:r>
              <w:rPr>
                <w:b/>
                <w:sz w:val="24"/>
              </w:rPr>
              <w:t>No. of Participants:</w:t>
            </w:r>
            <w:r w:rsidR="001B0762">
              <w:rPr>
                <w:sz w:val="24"/>
              </w:rPr>
              <w:t xml:space="preserve"> </w:t>
            </w:r>
            <w:r w:rsidR="001B0762" w:rsidRPr="0059737B">
              <w:rPr>
                <w:sz w:val="24"/>
              </w:rPr>
              <w:t>_____</w:t>
            </w:r>
            <w:r>
              <w:rPr>
                <w:i/>
                <w:color w:val="4F81BD"/>
                <w:sz w:val="22"/>
                <w:szCs w:val="22"/>
              </w:rPr>
              <w:t>10</w:t>
            </w:r>
            <w:r w:rsidR="00207153" w:rsidRPr="0059737B">
              <w:rPr>
                <w:sz w:val="24"/>
              </w:rPr>
              <w:t>_</w:t>
            </w:r>
            <w:r w:rsidRPr="0059737B">
              <w:rPr>
                <w:sz w:val="24"/>
              </w:rPr>
              <w:t>____</w:t>
            </w:r>
          </w:p>
          <w:p w:rsidR="005B3D3B" w:rsidRDefault="005B3D3B" w:rsidP="002057B4">
            <w:pPr>
              <w:jc w:val="both"/>
            </w:pPr>
          </w:p>
        </w:tc>
      </w:tr>
    </w:tbl>
    <w:p w:rsidR="005B3D3B" w:rsidRPr="00AF53A2" w:rsidRDefault="005B3D3B">
      <w:pPr>
        <w:rPr>
          <w:sz w:val="28"/>
        </w:rPr>
      </w:pPr>
    </w:p>
    <w:tbl>
      <w:tblPr>
        <w:tblW w:w="9617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865"/>
        <w:gridCol w:w="2489"/>
        <w:gridCol w:w="2263"/>
      </w:tblGrid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Score </w:t>
            </w:r>
          </w:p>
        </w:tc>
        <w:tc>
          <w:tcPr>
            <w:tcW w:w="2263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Pr="006648DF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Administration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2.00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Pr="006648DF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Design &amp; Methodology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2.10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Trainer Delivery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>
              <w:rPr>
                <w:i/>
                <w:color w:val="4F81BD"/>
                <w:sz w:val="22"/>
                <w:szCs w:val="22"/>
              </w:rPr>
              <w:t>2.00</w:t>
            </w:r>
          </w:p>
        </w:tc>
      </w:tr>
    </w:tbl>
    <w:p w:rsidR="006648DF" w:rsidRPr="00AF53A2" w:rsidRDefault="006648DF">
      <w:pPr>
        <w:pStyle w:val="BodyText"/>
        <w:spacing w:before="0" w:after="0"/>
        <w:rPr>
          <w:b/>
          <w:sz w:val="28"/>
        </w:rPr>
      </w:pPr>
    </w:p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48"/>
      </w:tblGrid>
      <w:tr w:rsidR="005B3D3B" w:rsidTr="006B596A">
        <w:trPr>
          <w:trHeight w:val="495"/>
        </w:trPr>
        <w:tc>
          <w:tcPr>
            <w:tcW w:w="9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3D3B" w:rsidRDefault="005B3D3B" w:rsidP="0092274B">
            <w:pPr>
              <w:jc w:val="both"/>
              <w:rPr>
                <w:b/>
              </w:rPr>
            </w:pPr>
            <w:r>
              <w:rPr>
                <w:b/>
              </w:rPr>
              <w:t>Overall Rating: ________</w:t>
            </w:r>
            <w:r>
              <w:rPr>
                <w:i/>
                <w:color w:val="4F81BD"/>
                <w:sz w:val="22"/>
                <w:szCs w:val="22"/>
              </w:rPr>
              <w:t>2.03</w:t>
            </w:r>
            <w:r>
              <w:rPr>
                <w:b/>
              </w:rPr>
              <w:t xml:space="preserve">________  </w:t>
            </w:r>
            <w:r w:rsidR="001B0762">
              <w:rPr>
                <w:b/>
              </w:rPr>
              <w:t xml:space="preserve">                </w:t>
            </w:r>
            <w:r w:rsidR="0041193B">
              <w:rPr>
                <w:b/>
              </w:rPr>
              <w:t xml:space="preserve"> </w:t>
            </w:r>
            <w:r w:rsidR="00B732C2">
              <w:rPr>
                <w:b/>
              </w:rPr>
              <w:t xml:space="preserve">          </w:t>
            </w:r>
          </w:p>
        </w:tc>
      </w:tr>
    </w:tbl>
    <w:p w:rsidR="00ED3356" w:rsidRPr="00AF53A2" w:rsidRDefault="00ED3356">
      <w:pPr>
        <w:jc w:val="both"/>
        <w:rPr>
          <w:b/>
        </w:rPr>
      </w:pPr>
    </w:p>
    <w:tbl>
      <w:tblPr>
        <w:tblW w:w="9606" w:type="dxa"/>
        <w:tblInd w:w="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9606"/>
      </w:tblGrid>
      <w:tr w:rsidR="00ED3356" w:rsidTr="002057B4">
        <w:tc>
          <w:tcPr>
            <w:tcW w:w="9606" w:type="dxa"/>
          </w:tcPr>
          <w:p w:rsidR="00ED3356" w:rsidRPr="006B596A" w:rsidRDefault="00ED3356" w:rsidP="002057B4">
            <w:pPr>
              <w:pStyle w:val="BodyText"/>
              <w:spacing w:before="0" w:after="0"/>
            </w:pPr>
            <w:r w:rsidRPr="006B596A">
              <w:t>Based on overall feedback received from participants, record areas of improvements if any:</w:t>
            </w:r>
          </w:p>
        </w:tc>
      </w:tr>
      <w:tr w:rsidR="00ED3356" w:rsidTr="002057B4">
        <w:tc>
          <w:tcPr>
            <w:tcW w:w="9606" w:type="dxa"/>
          </w:tcPr>
          <w:p w:rsidR="00ED3356" w:rsidRDefault="00ED3356" w:rsidP="002057B4">
            <w:pPr>
              <w:spacing w:line="480" w:lineRule="auto"/>
              <w:jc w:val="both"/>
            </w:pPr>
          </w:p>
          <w:p w:rsidR="005B4641" w:rsidRDefault="00DA1139" w:rsidP="002057B4">
            <w:pPr>
              <w:spacing w:line="480" w:lineRule="auto"/>
              <w:jc w:val="both"/>
            </w:pPr>
          </w:p>
          <w:p w:rsidR="00D420DB" w:rsidRDefault="00D420DB" w:rsidP="0031091C">
            <w:pPr>
              <w:spacing w:line="480" w:lineRule="auto"/>
              <w:jc w:val="both"/>
            </w:pPr>
          </w:p>
        </w:tc>
      </w:tr>
    </w:tbl>
    <w:p w:rsidR="005B3D3B" w:rsidRPr="00AF53A2" w:rsidRDefault="005B3D3B">
      <w:pPr>
        <w:pStyle w:val="BodyText"/>
        <w:spacing w:before="0" w:after="0"/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ED3356" w:rsidTr="006B596A">
        <w:trPr>
          <w:trHeight w:val="1158"/>
        </w:trPr>
        <w:tc>
          <w:tcPr>
            <w:tcW w:w="9630" w:type="dxa"/>
          </w:tcPr>
          <w:p w:rsidR="00ED3356" w:rsidRDefault="00ED3356" w:rsidP="00ED3356">
            <w:pPr>
              <w:jc w:val="both"/>
              <w:rPr>
                <w:b/>
              </w:rPr>
            </w:pPr>
          </w:p>
          <w:p w:rsidR="00ED3356" w:rsidRDefault="00ED3356" w:rsidP="00ED3356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Prepared by:</w:t>
            </w:r>
            <w:r w:rsidR="001B0762">
              <w:rPr>
                <w:b/>
              </w:rPr>
              <w:t xml:space="preserve"> 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Prepared_by</w:t>
            </w:r>
            <w:r w:rsidR="001B0762">
              <w:rPr>
                <w:b/>
              </w:rPr>
              <w:t xml:space="preserve"> 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 w:rsidR="006B596A">
              <w:rPr>
                <w:b/>
                <w:u w:val="single"/>
              </w:rPr>
              <w:t xml:space="preserve">           </w:t>
            </w:r>
            <w:r>
              <w:rPr>
                <w:b/>
              </w:rPr>
              <w:t>Signature: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>Date</w:t>
            </w:r>
            <w:r w:rsidR="001B0762">
              <w:rPr>
                <w:b/>
              </w:rPr>
              <w:t xml:space="preserve"> </w:t>
            </w:r>
            <w:r w:rsidR="00E41C61">
              <w:rPr>
                <w:b/>
              </w:rPr>
              <w:t>0</w:t>
            </w:r>
            <w:r w:rsidR="00DA1139">
              <w:rPr>
                <w:b/>
              </w:rPr>
              <w:t>5</w:t>
            </w:r>
            <w:r w:rsidR="00206325">
              <w:rPr>
                <w:b/>
              </w:rPr>
              <w:t>/</w:t>
            </w:r>
            <w:r w:rsidR="00752E0A">
              <w:rPr>
                <w:b/>
              </w:rPr>
              <w:t>0</w:t>
            </w:r>
            <w:r w:rsidR="00E41C61">
              <w:rPr>
                <w:b/>
              </w:rPr>
              <w:t>5</w:t>
            </w:r>
            <w:r w:rsidR="001B0762">
              <w:rPr>
                <w:b/>
              </w:rPr>
              <w:t>/</w:t>
            </w:r>
            <w:r w:rsidR="00752E0A">
              <w:rPr>
                <w:b/>
              </w:rPr>
              <w:t>11</w:t>
            </w:r>
            <w:r>
              <w:rPr>
                <w:b/>
                <w:u w:val="single"/>
              </w:rPr>
              <w:tab/>
            </w:r>
          </w:p>
          <w:p w:rsidR="00ED3356" w:rsidRPr="005B3D3B" w:rsidRDefault="00ED3356" w:rsidP="00ED3356"/>
          <w:p w:rsidR="00ED3356" w:rsidRPr="006B596A" w:rsidRDefault="00ED3356" w:rsidP="006B596A">
            <w:pPr>
              <w:pStyle w:val="Heading3"/>
            </w:pPr>
            <w:r>
              <w:t xml:space="preserve">Reviewed by: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 w:rsidR="006B596A">
              <w:rPr>
                <w:b w:val="0"/>
                <w:u w:val="single"/>
              </w:rPr>
              <w:t xml:space="preserve">           </w:t>
            </w:r>
            <w:r>
              <w:t>Signature:</w:t>
            </w:r>
            <w:r w:rsidRPr="00B02047">
              <w:rPr>
                <w:b w:val="0"/>
                <w:u w:val="single"/>
              </w:rPr>
              <w:t xml:space="preserve">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t>Date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6648DF" w:rsidRPr="006648DF" w:rsidRDefault="006648DF" w:rsidP="00AF53A2">
      <w:pPr>
        <w:jc w:val="both"/>
      </w:pPr>
    </w:p>
    <w:sectPr w:rsidR="006648DF" w:rsidRPr="006648DF" w:rsidSect="000B2A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720" w:right="1296" w:bottom="720" w:left="1296" w:header="1008" w:footer="129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F8F" w:rsidRDefault="00B11F8F">
      <w:r>
        <w:separator/>
      </w:r>
    </w:p>
  </w:endnote>
  <w:endnote w:type="continuationSeparator" w:id="1">
    <w:p w:rsidR="00B11F8F" w:rsidRDefault="00B11F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3F74FB">
    <w:pPr>
      <w:pStyle w:val="Header"/>
      <w:tabs>
        <w:tab w:val="clear" w:pos="8640"/>
        <w:tab w:val="right" w:pos="10440"/>
      </w:tabs>
      <w:ind w:right="-720"/>
    </w:pPr>
    <w:r>
      <w:rPr>
        <w:noProof/>
      </w:rPr>
      <w:t>_____________________________________________________________________________________________</w:t>
    </w:r>
  </w:p>
  <w:p w:rsidR="003F74FB" w:rsidRDefault="003F74FB">
    <w:pPr>
      <w:pStyle w:val="Footer"/>
      <w:tabs>
        <w:tab w:val="clear" w:pos="8640"/>
        <w:tab w:val="right" w:pos="9270"/>
      </w:tabs>
    </w:pPr>
    <w:r>
      <w:rPr>
        <w:rFonts w:ascii="Arial" w:hAnsi="Arial"/>
        <w:i/>
        <w:sz w:val="14"/>
      </w:rPr>
      <w:t>Training</w:t>
    </w:r>
    <w:r>
      <w:rPr>
        <w:rFonts w:ascii="Arial" w:hAnsi="Arial"/>
        <w:i/>
        <w:sz w:val="14"/>
      </w:rPr>
      <w:tab/>
      <w:t xml:space="preserve">                                  For Internal Use Only</w:t>
    </w:r>
    <w:r>
      <w:rPr>
        <w:rFonts w:ascii="Arial" w:hAnsi="Arial"/>
        <w:i/>
        <w:sz w:val="14"/>
      </w:rPr>
      <w:tab/>
      <w:t>Version 1.1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F8F" w:rsidRDefault="00B11F8F">
      <w:r>
        <w:separator/>
      </w:r>
    </w:p>
  </w:footnote>
  <w:footnote w:type="continuationSeparator" w:id="1">
    <w:p w:rsidR="00B11F8F" w:rsidRDefault="00B11F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7927D2">
    <w:pPr>
      <w:pStyle w:val="Header"/>
      <w:ind w:right="137"/>
      <w:jc w:val="right"/>
      <w:rPr>
        <w:noProof/>
        <w:sz w:val="24"/>
      </w:rPr>
    </w:pPr>
    <w:r>
      <w:rPr>
        <w:rFonts w:ascii="Arial" w:hAnsi="Arial"/>
        <w:b/>
        <w:i/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28575</wp:posOffset>
          </wp:positionH>
          <wp:positionV relativeFrom="paragraph">
            <wp:posOffset>-66040</wp:posOffset>
          </wp:positionV>
          <wp:extent cx="1238250" cy="447675"/>
          <wp:effectExtent l="19050" t="0" r="0" b="0"/>
          <wp:wrapNone/>
          <wp:docPr id="2" name="Picture 2" descr="Logo colour without division_small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ur without division_small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F74FB">
      <w:rPr>
        <w:rFonts w:ascii="Arial" w:hAnsi="Arial"/>
        <w:b/>
        <w:i/>
        <w:noProof/>
        <w:sz w:val="24"/>
      </w:rPr>
      <w:t>Hex 2557</w:t>
    </w:r>
  </w:p>
  <w:p w:rsidR="003F74FB" w:rsidRDefault="003F74FB">
    <w:pPr>
      <w:pStyle w:val="Header"/>
      <w:rPr>
        <w:noProof/>
      </w:rPr>
    </w:pPr>
  </w:p>
  <w:p w:rsidR="003F74FB" w:rsidRDefault="003F74FB">
    <w:pPr>
      <w:pStyle w:val="Header"/>
      <w:jc w:val="center"/>
    </w:pPr>
    <w:r>
      <w:rPr>
        <w:rFonts w:ascii="Arial" w:hAnsi="Arial"/>
        <w:b/>
        <w:noProof/>
        <w:sz w:val="24"/>
      </w:rPr>
      <w:t xml:space="preserve">    Training Feedback Analysis</w:t>
    </w:r>
  </w:p>
  <w:p w:rsidR="003F74FB" w:rsidRDefault="003F74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6648DF"/>
    <w:rsid w:val="0000093C"/>
    <w:rsid w:val="0002716C"/>
    <w:rsid w:val="000A2C03"/>
    <w:rsid w:val="000B207B"/>
    <w:rsid w:val="000B2A03"/>
    <w:rsid w:val="000D53CB"/>
    <w:rsid w:val="000E3FFA"/>
    <w:rsid w:val="001222EF"/>
    <w:rsid w:val="001257FA"/>
    <w:rsid w:val="00143455"/>
    <w:rsid w:val="00157503"/>
    <w:rsid w:val="00197244"/>
    <w:rsid w:val="001A4283"/>
    <w:rsid w:val="001B0762"/>
    <w:rsid w:val="001D1BB8"/>
    <w:rsid w:val="001D284F"/>
    <w:rsid w:val="001E7852"/>
    <w:rsid w:val="002057B4"/>
    <w:rsid w:val="00206325"/>
    <w:rsid w:val="00207153"/>
    <w:rsid w:val="0020796E"/>
    <w:rsid w:val="0022163A"/>
    <w:rsid w:val="00226642"/>
    <w:rsid w:val="0025541F"/>
    <w:rsid w:val="00264610"/>
    <w:rsid w:val="0029500D"/>
    <w:rsid w:val="002A692E"/>
    <w:rsid w:val="002B3043"/>
    <w:rsid w:val="002C5E49"/>
    <w:rsid w:val="002D4010"/>
    <w:rsid w:val="002F19AF"/>
    <w:rsid w:val="002F565E"/>
    <w:rsid w:val="00300785"/>
    <w:rsid w:val="00300E7A"/>
    <w:rsid w:val="0031091C"/>
    <w:rsid w:val="00312815"/>
    <w:rsid w:val="0032632F"/>
    <w:rsid w:val="003322BE"/>
    <w:rsid w:val="00344FF1"/>
    <w:rsid w:val="0037007F"/>
    <w:rsid w:val="003716A6"/>
    <w:rsid w:val="003720F3"/>
    <w:rsid w:val="0038372D"/>
    <w:rsid w:val="003905F8"/>
    <w:rsid w:val="00392357"/>
    <w:rsid w:val="00394D88"/>
    <w:rsid w:val="003F74FB"/>
    <w:rsid w:val="004037F0"/>
    <w:rsid w:val="0041193B"/>
    <w:rsid w:val="004130E4"/>
    <w:rsid w:val="00497260"/>
    <w:rsid w:val="004C0E1B"/>
    <w:rsid w:val="004E27A4"/>
    <w:rsid w:val="004F507A"/>
    <w:rsid w:val="00535371"/>
    <w:rsid w:val="00546BC8"/>
    <w:rsid w:val="005633C0"/>
    <w:rsid w:val="005738C8"/>
    <w:rsid w:val="00574AC5"/>
    <w:rsid w:val="00581C0E"/>
    <w:rsid w:val="005831C4"/>
    <w:rsid w:val="0059737B"/>
    <w:rsid w:val="005A04EC"/>
    <w:rsid w:val="005B3D3B"/>
    <w:rsid w:val="005B4641"/>
    <w:rsid w:val="005B7769"/>
    <w:rsid w:val="005C66A3"/>
    <w:rsid w:val="005C76A3"/>
    <w:rsid w:val="005F3A58"/>
    <w:rsid w:val="00620F69"/>
    <w:rsid w:val="0062551A"/>
    <w:rsid w:val="006411A6"/>
    <w:rsid w:val="00653CA2"/>
    <w:rsid w:val="006648DF"/>
    <w:rsid w:val="006710BC"/>
    <w:rsid w:val="00690B71"/>
    <w:rsid w:val="00692506"/>
    <w:rsid w:val="006A3FCE"/>
    <w:rsid w:val="006B596A"/>
    <w:rsid w:val="006C4FF2"/>
    <w:rsid w:val="006D2A33"/>
    <w:rsid w:val="006D4E00"/>
    <w:rsid w:val="006E0B09"/>
    <w:rsid w:val="006E0B82"/>
    <w:rsid w:val="006E4CB0"/>
    <w:rsid w:val="006E5EA3"/>
    <w:rsid w:val="006F7026"/>
    <w:rsid w:val="00721D7D"/>
    <w:rsid w:val="007361BC"/>
    <w:rsid w:val="00752E0A"/>
    <w:rsid w:val="007927D2"/>
    <w:rsid w:val="007E00DF"/>
    <w:rsid w:val="008250E6"/>
    <w:rsid w:val="00866152"/>
    <w:rsid w:val="008B05B5"/>
    <w:rsid w:val="008C47C6"/>
    <w:rsid w:val="008C7421"/>
    <w:rsid w:val="00901C85"/>
    <w:rsid w:val="0090479B"/>
    <w:rsid w:val="0092274B"/>
    <w:rsid w:val="00926B52"/>
    <w:rsid w:val="009409D4"/>
    <w:rsid w:val="00977BCF"/>
    <w:rsid w:val="009D1A05"/>
    <w:rsid w:val="009D485B"/>
    <w:rsid w:val="009F4E1C"/>
    <w:rsid w:val="00A376E8"/>
    <w:rsid w:val="00A379F0"/>
    <w:rsid w:val="00A41FE5"/>
    <w:rsid w:val="00A42F68"/>
    <w:rsid w:val="00A609CA"/>
    <w:rsid w:val="00A90D9B"/>
    <w:rsid w:val="00AB4968"/>
    <w:rsid w:val="00AC1C6D"/>
    <w:rsid w:val="00AE094D"/>
    <w:rsid w:val="00AF04D4"/>
    <w:rsid w:val="00AF34B6"/>
    <w:rsid w:val="00AF53A2"/>
    <w:rsid w:val="00AF55C0"/>
    <w:rsid w:val="00B02047"/>
    <w:rsid w:val="00B11F8F"/>
    <w:rsid w:val="00B25AE0"/>
    <w:rsid w:val="00B45587"/>
    <w:rsid w:val="00B45F08"/>
    <w:rsid w:val="00B46B50"/>
    <w:rsid w:val="00B513BA"/>
    <w:rsid w:val="00B70BCB"/>
    <w:rsid w:val="00B732C2"/>
    <w:rsid w:val="00B74EE5"/>
    <w:rsid w:val="00B86140"/>
    <w:rsid w:val="00B8644A"/>
    <w:rsid w:val="00B9179B"/>
    <w:rsid w:val="00B97EFC"/>
    <w:rsid w:val="00BD1371"/>
    <w:rsid w:val="00BD4D6F"/>
    <w:rsid w:val="00C14151"/>
    <w:rsid w:val="00C254CA"/>
    <w:rsid w:val="00C568BC"/>
    <w:rsid w:val="00C77EA9"/>
    <w:rsid w:val="00CA2521"/>
    <w:rsid w:val="00CD1674"/>
    <w:rsid w:val="00CD22B8"/>
    <w:rsid w:val="00CD701F"/>
    <w:rsid w:val="00CE33AB"/>
    <w:rsid w:val="00CF07EB"/>
    <w:rsid w:val="00CF5C95"/>
    <w:rsid w:val="00D329B3"/>
    <w:rsid w:val="00D420DB"/>
    <w:rsid w:val="00D43442"/>
    <w:rsid w:val="00DA0BF6"/>
    <w:rsid w:val="00DA1139"/>
    <w:rsid w:val="00DA2675"/>
    <w:rsid w:val="00DC23CF"/>
    <w:rsid w:val="00DF404A"/>
    <w:rsid w:val="00E007B3"/>
    <w:rsid w:val="00E1315E"/>
    <w:rsid w:val="00E26086"/>
    <w:rsid w:val="00E41C61"/>
    <w:rsid w:val="00E64B16"/>
    <w:rsid w:val="00EB61BA"/>
    <w:rsid w:val="00ED3356"/>
    <w:rsid w:val="00ED3FC4"/>
    <w:rsid w:val="00ED44F3"/>
    <w:rsid w:val="00ED6884"/>
    <w:rsid w:val="00EE31E3"/>
    <w:rsid w:val="00EF7467"/>
    <w:rsid w:val="00F269D3"/>
    <w:rsid w:val="00F3132D"/>
    <w:rsid w:val="00F4383D"/>
    <w:rsid w:val="00F44B8C"/>
    <w:rsid w:val="00F540C0"/>
    <w:rsid w:val="00FA1723"/>
    <w:rsid w:val="00FA4B9A"/>
    <w:rsid w:val="00FB2CD3"/>
    <w:rsid w:val="00FC54EB"/>
    <w:rsid w:val="00FE459E"/>
    <w:rsid w:val="00FE5D67"/>
    <w:rsid w:val="00FE6B80"/>
    <w:rsid w:val="00FE7ECC"/>
    <w:rsid w:val="00FF4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356"/>
  </w:style>
  <w:style w:type="paragraph" w:styleId="Heading1">
    <w:name w:val="heading 1"/>
    <w:basedOn w:val="Normal"/>
    <w:next w:val="Normal"/>
    <w:qFormat/>
    <w:rsid w:val="000B2A03"/>
    <w:pPr>
      <w:keepNext/>
      <w:tabs>
        <w:tab w:val="left" w:pos="0"/>
      </w:tabs>
      <w:suppressAutoHyphens/>
      <w:ind w:left="720" w:right="1109"/>
      <w:jc w:val="both"/>
      <w:outlineLvl w:val="0"/>
    </w:pPr>
    <w:rPr>
      <w:b/>
      <w:spacing w:val="10"/>
      <w:sz w:val="24"/>
    </w:rPr>
  </w:style>
  <w:style w:type="paragraph" w:styleId="Heading2">
    <w:name w:val="heading 2"/>
    <w:basedOn w:val="Normal"/>
    <w:next w:val="Normal"/>
    <w:qFormat/>
    <w:rsid w:val="000B2A03"/>
    <w:pPr>
      <w:keepNext/>
      <w:jc w:val="center"/>
      <w:outlineLvl w:val="1"/>
    </w:pPr>
    <w:rPr>
      <w:b/>
      <w:sz w:val="18"/>
    </w:rPr>
  </w:style>
  <w:style w:type="paragraph" w:styleId="Heading3">
    <w:name w:val="heading 3"/>
    <w:basedOn w:val="Normal"/>
    <w:next w:val="Normal"/>
    <w:link w:val="Heading3Char"/>
    <w:qFormat/>
    <w:rsid w:val="000B2A03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0B2A03"/>
    <w:pPr>
      <w:keepNext/>
      <w:spacing w:line="360" w:lineRule="auto"/>
      <w:jc w:val="center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0B2A03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B2A03"/>
    <w:pPr>
      <w:keepNext/>
      <w:tabs>
        <w:tab w:val="left" w:pos="270"/>
        <w:tab w:val="left" w:leader="underscore" w:pos="4320"/>
        <w:tab w:val="left" w:pos="5940"/>
        <w:tab w:val="left" w:leader="underscore" w:pos="7830"/>
      </w:tabs>
      <w:spacing w:after="84"/>
      <w:ind w:right="-29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2A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0B2A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0B2A03"/>
  </w:style>
  <w:style w:type="paragraph" w:styleId="BodyText">
    <w:name w:val="Body Text"/>
    <w:basedOn w:val="Normal"/>
    <w:semiHidden/>
    <w:rsid w:val="000B2A03"/>
    <w:pPr>
      <w:spacing w:before="120" w:after="120"/>
      <w:jc w:val="both"/>
    </w:pPr>
    <w:rPr>
      <w:sz w:val="24"/>
    </w:rPr>
  </w:style>
  <w:style w:type="paragraph" w:styleId="BodyText2">
    <w:name w:val="Body Text 2"/>
    <w:basedOn w:val="Normal"/>
    <w:semiHidden/>
    <w:rsid w:val="000B2A03"/>
    <w:pPr>
      <w:ind w:right="-151"/>
      <w:jc w:val="both"/>
    </w:pPr>
    <w:rPr>
      <w:sz w:val="24"/>
    </w:rPr>
  </w:style>
  <w:style w:type="character" w:customStyle="1" w:styleId="Heading3Char">
    <w:name w:val="Heading 3 Char"/>
    <w:basedOn w:val="DefaultParagraphFont"/>
    <w:link w:val="Heading3"/>
    <w:rsid w:val="006648DF"/>
    <w:rPr>
      <w:b/>
    </w:rPr>
  </w:style>
  <w:style w:type="character" w:customStyle="1" w:styleId="HeaderChar">
    <w:name w:val="Header Char"/>
    <w:basedOn w:val="DefaultParagraphFont"/>
    <w:link w:val="Header"/>
    <w:rsid w:val="006648DF"/>
  </w:style>
  <w:style w:type="paragraph" w:styleId="BalloonText">
    <w:name w:val="Balloon Text"/>
    <w:basedOn w:val="Normal"/>
    <w:link w:val="BalloonTextChar"/>
    <w:uiPriority w:val="99"/>
    <w:semiHidden/>
    <w:unhideWhenUsed/>
    <w:rsid w:val="00B02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4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5B3D3B"/>
    <w:rPr>
      <w:rFonts w:ascii="Arial" w:hAnsi="Arial"/>
      <w:b/>
      <w:sz w:val="24"/>
    </w:rPr>
  </w:style>
  <w:style w:type="table" w:styleId="TableGrid">
    <w:name w:val="Table Grid"/>
    <w:basedOn w:val="TableNormal"/>
    <w:uiPriority w:val="59"/>
    <w:rsid w:val="00ED33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76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qmg\QMG_Team\Sreeranga\Training\New%20Forms\f_train_fe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f_train_feed1</Template>
  <TotalTime>23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Feedback Analysis</vt:lpstr>
    </vt:vector>
  </TitlesOfParts>
  <Company>a</Company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Feedback Analysis</dc:title>
  <dc:creator>Hexaware</dc:creator>
  <cp:keywords>Training, Feedback, Analysis, Reactionnaire, Hexavarsity</cp:keywords>
  <dc:description>Hex 2557</dc:description>
  <cp:lastModifiedBy>21966</cp:lastModifiedBy>
  <cp:revision>18</cp:revision>
  <cp:lastPrinted>2009-09-02T06:33:00Z</cp:lastPrinted>
  <dcterms:created xsi:type="dcterms:W3CDTF">2011-10-31T17:33:00Z</dcterms:created>
  <dcterms:modified xsi:type="dcterms:W3CDTF">2011-11-01T10:31:00Z</dcterms:modified>
  <cp:category>Form</cp:category>
  <cp:contentStatus>Active</cp:contentStatus>
</cp:coreProperties>
</file>